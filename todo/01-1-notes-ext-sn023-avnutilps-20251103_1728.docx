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3EBE8" w14:textId="77777777" w:rsidR="00823274" w:rsidRDefault="00D61734" w:rsidP="00ED6FBF">
      <w:pPr>
        <w:spacing w:after="120" w:line="276" w:lineRule="auto"/>
        <w:rPr>
          <w:rFonts w:ascii="Tahoma" w:hAnsi="Tahoma" w:cs="Tahoma"/>
        </w:rPr>
      </w:pPr>
      <w:r w:rsidRPr="00395BB7">
        <w:rPr>
          <w:rFonts w:ascii="Tahoma" w:hAnsi="Tahoma" w:cs="Tahoma"/>
        </w:rPr>
        <w:t xml:space="preserve">* </w:t>
      </w:r>
      <w:r w:rsidR="00381232" w:rsidRPr="00395BB7">
        <w:rPr>
          <w:rFonts w:ascii="Tahoma" w:hAnsi="Tahoma" w:cs="Tahoma"/>
        </w:rPr>
        <w:t xml:space="preserve">Extended </w:t>
      </w:r>
      <w:r w:rsidRPr="00395BB7">
        <w:rPr>
          <w:rFonts w:ascii="Tahoma" w:hAnsi="Tahoma" w:cs="Tahoma"/>
        </w:rPr>
        <w:t xml:space="preserve">Notes </w:t>
      </w:r>
      <w:r w:rsidR="00D64D81" w:rsidRPr="00395BB7">
        <w:rPr>
          <w:rFonts w:ascii="Tahoma" w:hAnsi="Tahoma" w:cs="Tahoma"/>
        </w:rPr>
        <w:t xml:space="preserve">for </w:t>
      </w:r>
      <w:r w:rsidR="000669B8">
        <w:rPr>
          <w:rFonts w:ascii="Tahoma" w:hAnsi="Tahoma" w:cs="Tahoma"/>
        </w:rPr>
        <w:t xml:space="preserve">Casesheet/ </w:t>
      </w:r>
      <w:r w:rsidR="00D64D81" w:rsidRPr="00395BB7">
        <w:rPr>
          <w:rFonts w:ascii="Tahoma" w:hAnsi="Tahoma" w:cs="Tahoma"/>
        </w:rPr>
        <w:t>S</w:t>
      </w:r>
      <w:r w:rsidR="00381232" w:rsidRPr="00395BB7">
        <w:rPr>
          <w:rFonts w:ascii="Tahoma" w:hAnsi="Tahoma" w:cs="Tahoma"/>
        </w:rPr>
        <w:t>ecsheet</w:t>
      </w:r>
      <w:r w:rsidR="000669B8">
        <w:rPr>
          <w:rFonts w:ascii="Tahoma" w:hAnsi="Tahoma" w:cs="Tahoma"/>
        </w:rPr>
        <w:t>/ Snipsheets</w:t>
      </w:r>
      <w:r w:rsidR="00381232" w:rsidRPr="00395BB7">
        <w:rPr>
          <w:rFonts w:ascii="Tahoma" w:hAnsi="Tahoma" w:cs="Tahoma"/>
        </w:rPr>
        <w:t xml:space="preserve"> </w:t>
      </w:r>
      <w:r w:rsidR="00D64D81" w:rsidRPr="00395BB7">
        <w:rPr>
          <w:rFonts w:ascii="Tahoma" w:hAnsi="Tahoma" w:cs="Tahoma"/>
        </w:rPr>
        <w:t>*</w:t>
      </w:r>
    </w:p>
    <w:p w14:paraId="4AFE1639" w14:textId="77777777" w:rsidR="007018ED" w:rsidRPr="00395BB7" w:rsidRDefault="007018ED" w:rsidP="00ED6FBF">
      <w:pPr>
        <w:spacing w:after="120" w:line="276" w:lineRule="auto"/>
        <w:rPr>
          <w:rFonts w:ascii="Tahoma" w:hAnsi="Tahoma" w:cs="Tahoma"/>
        </w:rPr>
      </w:pPr>
      <w:r>
        <w:rPr>
          <w:rFonts w:ascii="Tahoma" w:hAnsi="Tahoma" w:cs="Tahoma"/>
        </w:rPr>
        <w:t>*---</w:t>
      </w:r>
    </w:p>
    <w:p w14:paraId="10A7549D" w14:textId="77777777" w:rsidR="00D64D81" w:rsidRPr="007018ED" w:rsidRDefault="00D64D81" w:rsidP="00ED6FBF">
      <w:pPr>
        <w:spacing w:after="120" w:line="276" w:lineRule="auto"/>
        <w:rPr>
          <w:rFonts w:ascii="Tahoma" w:hAnsi="Tahoma" w:cs="Tahoma"/>
          <w:i/>
          <w:iCs/>
        </w:rPr>
      </w:pPr>
      <w:r w:rsidRPr="007018ED">
        <w:rPr>
          <w:rFonts w:ascii="Tahoma" w:hAnsi="Tahoma" w:cs="Tahoma"/>
        </w:rPr>
        <w:t>*</w:t>
      </w:r>
      <w:r w:rsidR="007018ED" w:rsidRPr="007018ED">
        <w:rPr>
          <w:rFonts w:ascii="Tahoma" w:hAnsi="Tahoma" w:cs="Tahoma"/>
          <w:i/>
          <w:iCs/>
        </w:rPr>
        <w:t xml:space="preserve"> 1. </w:t>
      </w:r>
      <w:r w:rsidRPr="007018ED">
        <w:rPr>
          <w:rFonts w:ascii="Tahoma" w:hAnsi="Tahoma" w:cs="Tahoma"/>
          <w:i/>
          <w:iCs/>
        </w:rPr>
        <w:t xml:space="preserve">Notes to contain elaborated text which can’t be put inside main Excel </w:t>
      </w:r>
      <w:r w:rsidR="00C050CA" w:rsidRPr="007018ED">
        <w:rPr>
          <w:rFonts w:ascii="Tahoma" w:hAnsi="Tahoma" w:cs="Tahoma"/>
          <w:i/>
          <w:iCs/>
        </w:rPr>
        <w:t>case</w:t>
      </w:r>
      <w:r w:rsidRPr="007018ED">
        <w:rPr>
          <w:rFonts w:ascii="Tahoma" w:hAnsi="Tahoma" w:cs="Tahoma"/>
          <w:i/>
          <w:iCs/>
        </w:rPr>
        <w:t>sheet</w:t>
      </w:r>
    </w:p>
    <w:p w14:paraId="7E65BE95" w14:textId="77777777" w:rsidR="007018ED" w:rsidRDefault="007018ED" w:rsidP="00ED6FBF">
      <w:pPr>
        <w:spacing w:after="120" w:line="276" w:lineRule="auto"/>
        <w:rPr>
          <w:rFonts w:ascii="Tahoma" w:hAnsi="Tahoma" w:cs="Tahoma"/>
          <w:i/>
          <w:iCs/>
        </w:rPr>
      </w:pPr>
      <w:r w:rsidRPr="007018ED">
        <w:rPr>
          <w:rFonts w:ascii="Tahoma" w:hAnsi="Tahoma" w:cs="Tahoma"/>
        </w:rPr>
        <w:t>*</w:t>
      </w:r>
      <w:r w:rsidRPr="007018ED">
        <w:rPr>
          <w:rFonts w:ascii="Tahoma" w:hAnsi="Tahoma" w:cs="Tahoma"/>
          <w:i/>
          <w:iCs/>
        </w:rPr>
        <w:t xml:space="preserve"> 2. </w:t>
      </w:r>
      <w:r>
        <w:rPr>
          <w:rFonts w:ascii="Tahoma" w:hAnsi="Tahoma" w:cs="Tahoma"/>
          <w:i/>
          <w:iCs/>
        </w:rPr>
        <w:t>Page layout may be changed to Portrait | Landscape</w:t>
      </w:r>
    </w:p>
    <w:p w14:paraId="204D5922" w14:textId="77777777" w:rsidR="00A204C1" w:rsidRDefault="00A204C1" w:rsidP="00ED6FBF">
      <w:pPr>
        <w:spacing w:after="120" w:line="276" w:lineRule="auto"/>
        <w:rPr>
          <w:rFonts w:ascii="Tahoma" w:hAnsi="Tahoma" w:cs="Tahoma"/>
          <w:i/>
          <w:iCs/>
        </w:rPr>
      </w:pPr>
      <w:r w:rsidRPr="00A204C1">
        <w:rPr>
          <w:rFonts w:ascii="Tahoma" w:hAnsi="Tahoma" w:cs="Tahoma"/>
        </w:rPr>
        <w:t>*</w:t>
      </w:r>
      <w:r>
        <w:rPr>
          <w:rFonts w:ascii="Tahoma" w:hAnsi="Tahoma" w:cs="Tahoma"/>
          <w:i/>
          <w:iCs/>
        </w:rPr>
        <w:t xml:space="preserve"> 3. Extended Notes may contain screenshots, codes</w:t>
      </w:r>
      <w:r w:rsidR="00E26584">
        <w:rPr>
          <w:rFonts w:ascii="Tahoma" w:hAnsi="Tahoma" w:cs="Tahoma"/>
          <w:i/>
          <w:iCs/>
        </w:rPr>
        <w:t xml:space="preserve"> etc.</w:t>
      </w:r>
    </w:p>
    <w:p w14:paraId="526142B2" w14:textId="77777777" w:rsidR="00E26584" w:rsidRPr="007018ED" w:rsidRDefault="00E26584" w:rsidP="00ED6FBF">
      <w:pPr>
        <w:spacing w:after="120" w:line="276" w:lineRule="auto"/>
        <w:rPr>
          <w:rFonts w:ascii="Tahoma" w:hAnsi="Tahoma" w:cs="Tahoma"/>
          <w:i/>
          <w:iCs/>
        </w:rPr>
      </w:pPr>
      <w:r w:rsidRPr="00E26584">
        <w:rPr>
          <w:rFonts w:ascii="Tahoma" w:hAnsi="Tahoma" w:cs="Tahoma"/>
        </w:rPr>
        <w:t>*</w:t>
      </w:r>
      <w:r>
        <w:rPr>
          <w:rFonts w:ascii="Tahoma" w:hAnsi="Tahoma" w:cs="Tahoma"/>
          <w:i/>
          <w:iCs/>
        </w:rPr>
        <w:t xml:space="preserve"> 4. EXID column name is reserved for Extended Notes.</w:t>
      </w:r>
    </w:p>
    <w:p w14:paraId="78487C3B" w14:textId="77777777" w:rsidR="007018ED" w:rsidRDefault="007018ED" w:rsidP="00ED6FBF">
      <w:pPr>
        <w:spacing w:after="120" w:line="276" w:lineRule="auto"/>
        <w:rPr>
          <w:rFonts w:ascii="Tahoma" w:hAnsi="Tahoma" w:cs="Tahoma"/>
        </w:rPr>
      </w:pPr>
      <w:r>
        <w:rPr>
          <w:rFonts w:ascii="Tahoma" w:hAnsi="Tahoma" w:cs="Tahoma"/>
        </w:rPr>
        <w:t>*---</w:t>
      </w:r>
    </w:p>
    <w:p w14:paraId="0FD2CDE9" w14:textId="77777777" w:rsidR="007018ED" w:rsidRPr="00395BB7" w:rsidRDefault="007018ED" w:rsidP="00ED6FBF">
      <w:pPr>
        <w:spacing w:after="120" w:line="276" w:lineRule="auto"/>
        <w:rPr>
          <w:rFonts w:ascii="Tahoma" w:hAnsi="Tahoma" w:cs="Tahoma"/>
        </w:rPr>
      </w:pPr>
      <w:r>
        <w:rPr>
          <w:rFonts w:ascii="Tahoma" w:hAnsi="Tahoma" w:cs="Tahoma"/>
        </w:rPr>
        <w:t>* CTD: 20251002_1928, LUD: 20251002_1928</w:t>
      </w:r>
    </w:p>
    <w:p w14:paraId="25321B78" w14:textId="77777777" w:rsidR="00D64D81" w:rsidRPr="00395BB7" w:rsidRDefault="00D64D81" w:rsidP="00ED6FBF">
      <w:pPr>
        <w:spacing w:after="120" w:line="276" w:lineRule="auto"/>
        <w:rPr>
          <w:rFonts w:ascii="Tahoma" w:hAnsi="Tahoma" w:cs="Tahoma"/>
        </w:rPr>
      </w:pPr>
      <w:r w:rsidRPr="00395BB7">
        <w:rPr>
          <w:rFonts w:ascii="Tahoma" w:hAnsi="Tahoma" w:cs="Tahoma"/>
        </w:rPr>
        <w:t>*=====*</w:t>
      </w:r>
    </w:p>
    <w:tbl>
      <w:tblPr>
        <w:tblStyle w:val="TableGrid"/>
        <w:tblW w:w="10202" w:type="dxa"/>
        <w:tblLayout w:type="fixed"/>
        <w:tblLook w:val="04A0" w:firstRow="1" w:lastRow="0" w:firstColumn="1" w:lastColumn="0" w:noHBand="0" w:noVBand="1"/>
      </w:tblPr>
      <w:tblGrid>
        <w:gridCol w:w="988"/>
        <w:gridCol w:w="9214"/>
      </w:tblGrid>
      <w:tr w:rsidR="00EC75E6" w:rsidRPr="00395BB7" w14:paraId="740F12F7" w14:textId="77777777" w:rsidTr="00A204C1">
        <w:trPr>
          <w:tblHeader/>
        </w:trPr>
        <w:tc>
          <w:tcPr>
            <w:tcW w:w="988" w:type="dxa"/>
          </w:tcPr>
          <w:p w14:paraId="0E548A70" w14:textId="77777777" w:rsidR="00EC75E6" w:rsidRPr="00395BB7" w:rsidRDefault="00FB14D1" w:rsidP="00ED6FBF">
            <w:pPr>
              <w:spacing w:after="120" w:line="276" w:lineRule="auto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E</w:t>
            </w:r>
            <w:r w:rsidR="00EC75E6">
              <w:rPr>
                <w:rFonts w:ascii="Tahoma" w:hAnsi="Tahoma" w:cs="Tahoma"/>
                <w:b/>
                <w:bCs/>
              </w:rPr>
              <w:t>XID</w:t>
            </w:r>
          </w:p>
        </w:tc>
        <w:tc>
          <w:tcPr>
            <w:tcW w:w="9214" w:type="dxa"/>
          </w:tcPr>
          <w:p w14:paraId="5C4F94DF" w14:textId="77777777" w:rsidR="00EC75E6" w:rsidRPr="00395BB7" w:rsidRDefault="00EC75E6" w:rsidP="00ED6FBF">
            <w:pPr>
              <w:spacing w:after="120" w:line="276" w:lineRule="auto"/>
              <w:rPr>
                <w:rFonts w:ascii="Tahoma" w:hAnsi="Tahoma" w:cs="Tahoma"/>
                <w:b/>
                <w:bCs/>
              </w:rPr>
            </w:pPr>
            <w:r w:rsidRPr="00395BB7">
              <w:rPr>
                <w:rFonts w:ascii="Tahoma" w:hAnsi="Tahoma" w:cs="Tahoma"/>
                <w:b/>
                <w:bCs/>
              </w:rPr>
              <w:t>Extended Notes</w:t>
            </w:r>
          </w:p>
        </w:tc>
      </w:tr>
      <w:tr w:rsidR="00EC75E6" w:rsidRPr="00395BB7" w14:paraId="1A51E31B" w14:textId="77777777" w:rsidTr="00A204C1">
        <w:tc>
          <w:tcPr>
            <w:tcW w:w="988" w:type="dxa"/>
          </w:tcPr>
          <w:p w14:paraId="0157736A" w14:textId="77777777" w:rsidR="00EC75E6" w:rsidRPr="00395BB7" w:rsidRDefault="00D62831" w:rsidP="00ED6FBF">
            <w:pPr>
              <w:spacing w:after="120" w:line="276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</w:t>
            </w:r>
            <w:r w:rsidR="00A204C1">
              <w:rPr>
                <w:rFonts w:ascii="Tahoma" w:hAnsi="Tahoma" w:cs="Tahoma"/>
              </w:rPr>
              <w:t>X</w:t>
            </w:r>
            <w:r>
              <w:rPr>
                <w:rFonts w:ascii="Tahoma" w:hAnsi="Tahoma" w:cs="Tahoma"/>
              </w:rPr>
              <w:t>001</w:t>
            </w:r>
          </w:p>
        </w:tc>
        <w:tc>
          <w:tcPr>
            <w:tcW w:w="9214" w:type="dxa"/>
          </w:tcPr>
          <w:p w14:paraId="12F3495B" w14:textId="77777777" w:rsidR="00EC75E6" w:rsidRPr="00395BB7" w:rsidRDefault="00EC75E6" w:rsidP="00ED6FBF">
            <w:pPr>
              <w:spacing w:after="120" w:line="276" w:lineRule="auto"/>
              <w:rPr>
                <w:rFonts w:ascii="Tahoma" w:hAnsi="Tahoma" w:cs="Tahoma"/>
              </w:rPr>
            </w:pPr>
          </w:p>
        </w:tc>
      </w:tr>
      <w:tr w:rsidR="00EC75E6" w:rsidRPr="00395BB7" w14:paraId="1788AFF0" w14:textId="77777777" w:rsidTr="00A204C1">
        <w:tc>
          <w:tcPr>
            <w:tcW w:w="988" w:type="dxa"/>
          </w:tcPr>
          <w:p w14:paraId="528246E1" w14:textId="77777777" w:rsidR="00EC75E6" w:rsidRPr="00395BB7" w:rsidRDefault="00EC75E6" w:rsidP="00ED6FBF">
            <w:pPr>
              <w:spacing w:after="120" w:line="276" w:lineRule="auto"/>
              <w:rPr>
                <w:rFonts w:ascii="Tahoma" w:hAnsi="Tahoma" w:cs="Tahoma"/>
              </w:rPr>
            </w:pPr>
          </w:p>
        </w:tc>
        <w:tc>
          <w:tcPr>
            <w:tcW w:w="9214" w:type="dxa"/>
          </w:tcPr>
          <w:p w14:paraId="6AE6138B" w14:textId="77777777" w:rsidR="00EC75E6" w:rsidRPr="00395BB7" w:rsidRDefault="00EC75E6" w:rsidP="00ED6FBF">
            <w:pPr>
              <w:spacing w:after="120" w:line="276" w:lineRule="auto"/>
              <w:rPr>
                <w:rFonts w:ascii="Tahoma" w:hAnsi="Tahoma" w:cs="Tahoma"/>
              </w:rPr>
            </w:pPr>
          </w:p>
        </w:tc>
      </w:tr>
    </w:tbl>
    <w:p w14:paraId="71D24827" w14:textId="77777777" w:rsidR="00D64D81" w:rsidRPr="00395BB7" w:rsidRDefault="00D64D81" w:rsidP="00ED6FBF">
      <w:pPr>
        <w:spacing w:after="120" w:line="276" w:lineRule="auto"/>
        <w:rPr>
          <w:rFonts w:ascii="Tahoma" w:hAnsi="Tahoma" w:cs="Tahoma"/>
        </w:rPr>
      </w:pPr>
    </w:p>
    <w:sectPr w:rsidR="00D64D81" w:rsidRPr="00395BB7" w:rsidSect="00C050CA">
      <w:headerReference w:type="default" r:id="rId6"/>
      <w:pgSz w:w="11906" w:h="16838"/>
      <w:pgMar w:top="1440" w:right="282" w:bottom="1440" w:left="1440" w:header="708" w:footer="708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1F235" w14:textId="77777777" w:rsidR="00B1593B" w:rsidRDefault="00B1593B" w:rsidP="00381232">
      <w:pPr>
        <w:spacing w:after="0" w:line="240" w:lineRule="auto"/>
      </w:pPr>
      <w:r>
        <w:separator/>
      </w:r>
    </w:p>
  </w:endnote>
  <w:endnote w:type="continuationSeparator" w:id="0">
    <w:p w14:paraId="365C287E" w14:textId="77777777" w:rsidR="00B1593B" w:rsidRDefault="00B1593B" w:rsidP="003812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56232" w14:textId="77777777" w:rsidR="00B1593B" w:rsidRDefault="00B1593B" w:rsidP="00381232">
      <w:pPr>
        <w:spacing w:after="0" w:line="240" w:lineRule="auto"/>
      </w:pPr>
      <w:r>
        <w:separator/>
      </w:r>
    </w:p>
  </w:footnote>
  <w:footnote w:type="continuationSeparator" w:id="0">
    <w:p w14:paraId="1A8AA7EE" w14:textId="77777777" w:rsidR="00B1593B" w:rsidRDefault="00B1593B" w:rsidP="003812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8427894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CB23FCD" w14:textId="77777777" w:rsidR="00381232" w:rsidRDefault="00381232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D466CB3" w14:textId="77777777" w:rsidR="00381232" w:rsidRDefault="0038123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93B"/>
    <w:rsid w:val="0004452B"/>
    <w:rsid w:val="000669B8"/>
    <w:rsid w:val="001B79E6"/>
    <w:rsid w:val="00381232"/>
    <w:rsid w:val="00395BB7"/>
    <w:rsid w:val="0048648F"/>
    <w:rsid w:val="00520F63"/>
    <w:rsid w:val="005410FD"/>
    <w:rsid w:val="007018ED"/>
    <w:rsid w:val="00823274"/>
    <w:rsid w:val="008470F1"/>
    <w:rsid w:val="00856C24"/>
    <w:rsid w:val="009D06AE"/>
    <w:rsid w:val="00A204C1"/>
    <w:rsid w:val="00B01F3A"/>
    <w:rsid w:val="00B1593B"/>
    <w:rsid w:val="00C050CA"/>
    <w:rsid w:val="00D53190"/>
    <w:rsid w:val="00D61734"/>
    <w:rsid w:val="00D62831"/>
    <w:rsid w:val="00D64D81"/>
    <w:rsid w:val="00D86947"/>
    <w:rsid w:val="00E26584"/>
    <w:rsid w:val="00E636C1"/>
    <w:rsid w:val="00EC75E6"/>
    <w:rsid w:val="00ED6FBF"/>
    <w:rsid w:val="00F200B9"/>
    <w:rsid w:val="00FB1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C8594"/>
  <w15:chartTrackingRefBased/>
  <w15:docId w15:val="{070D2666-5582-4906-8BF5-FC021FE55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0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0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0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0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0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0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0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0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0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0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0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0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0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0F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B79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812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1232"/>
  </w:style>
  <w:style w:type="paragraph" w:styleId="Footer">
    <w:name w:val="footer"/>
    <w:basedOn w:val="Normal"/>
    <w:link w:val="FooterChar"/>
    <w:uiPriority w:val="99"/>
    <w:unhideWhenUsed/>
    <w:rsid w:val="003812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12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Nats\08-repo\01-clouddrive\OneDrive\01-nats\26-templates\001-1-notes-extended-casesheet-v1.0.0-20251002_1928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001-1-notes-extended-casesheet-v1.0.0-20251002_1928.dotx</Template>
  <TotalTime>2</TotalTime>
  <Pages>1</Pages>
  <Words>68</Words>
  <Characters>330</Characters>
  <Application>Microsoft Office Word</Application>
  <DocSecurity>0</DocSecurity>
  <Lines>23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Natarajan V</dc:creator>
  <cp:keywords/>
  <dc:description/>
  <cp:lastModifiedBy>Natarajan V</cp:lastModifiedBy>
  <cp:revision>1</cp:revision>
  <dcterms:created xsi:type="dcterms:W3CDTF">2025-10-02T14:05:00Z</dcterms:created>
  <dcterms:modified xsi:type="dcterms:W3CDTF">2025-10-02T14:07:00Z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</Properties>
</file>